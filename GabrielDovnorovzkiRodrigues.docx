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6E6E6" w:themeColor="accent4"/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4486"/>
        <w:gridCol w:w="355"/>
        <w:gridCol w:w="396"/>
        <w:gridCol w:w="391"/>
        <w:gridCol w:w="3726"/>
      </w:tblGrid>
      <w:tr w:rsidR="00E13192" w:rsidRPr="003334E3" w14:paraId="292E170D" w14:textId="77777777" w:rsidTr="00095152">
        <w:trPr>
          <w:trHeight w:val="559"/>
        </w:trPr>
        <w:tc>
          <w:tcPr>
            <w:tcW w:w="4486" w:type="dxa"/>
            <w:vMerge w:val="restart"/>
          </w:tcPr>
          <w:p w14:paraId="558B9472" w14:textId="3340C1F1" w:rsidR="00CB1D3C" w:rsidRPr="00B539DA" w:rsidRDefault="00B539DA" w:rsidP="00D8505D">
            <w:pPr>
              <w:pStyle w:val="Title"/>
              <w:rPr>
                <w:noProof/>
                <w:sz w:val="56"/>
                <w:lang w:val="pt-BR"/>
              </w:rPr>
            </w:pPr>
            <w:r w:rsidRPr="00B539DA">
              <w:rPr>
                <w:noProof/>
                <w:sz w:val="56"/>
                <w:lang w:val="pt-BR"/>
              </w:rPr>
              <w:t>Gabriel</w:t>
            </w:r>
          </w:p>
          <w:p w14:paraId="66CAB5F3" w14:textId="7D90CE52" w:rsidR="00CB1D3C" w:rsidRPr="003334E3" w:rsidRDefault="00B539DA" w:rsidP="00D8505D">
            <w:pPr>
              <w:pStyle w:val="Subtitle"/>
              <w:rPr>
                <w:noProof/>
                <w:lang w:val="pt-BR"/>
              </w:rPr>
            </w:pPr>
            <w:r w:rsidRPr="00B539DA">
              <w:rPr>
                <w:noProof/>
                <w:sz w:val="56"/>
                <w:szCs w:val="56"/>
                <w:lang w:val="pt-BR"/>
              </w:rPr>
              <w:t>DoVnorovzki</w:t>
            </w:r>
          </w:p>
        </w:tc>
        <w:tc>
          <w:tcPr>
            <w:tcW w:w="355" w:type="dxa"/>
          </w:tcPr>
          <w:p w14:paraId="09B311A2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</w:tcPr>
          <w:p w14:paraId="35B82BF9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tcBorders>
              <w:bottom w:val="single" w:sz="4" w:space="0" w:color="3A8C95" w:themeColor="accent5" w:themeShade="80"/>
            </w:tcBorders>
          </w:tcPr>
          <w:p w14:paraId="757BCB2B" w14:textId="07717F08" w:rsidR="00CB1D3C" w:rsidRPr="003334E3" w:rsidRDefault="00B539DA" w:rsidP="006C0673">
            <w:pPr>
              <w:pStyle w:val="Heading3"/>
              <w:outlineLvl w:val="2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Designer Digital</w:t>
            </w:r>
            <w:r w:rsidR="00E13192">
              <w:rPr>
                <w:noProof/>
                <w:lang w:val="pt-BR"/>
              </w:rPr>
              <w:t xml:space="preserve">                </w:t>
            </w:r>
          </w:p>
        </w:tc>
      </w:tr>
      <w:tr w:rsidR="00E13192" w:rsidRPr="003334E3" w14:paraId="689B0BE5" w14:textId="77777777" w:rsidTr="00095152">
        <w:trPr>
          <w:trHeight w:val="558"/>
        </w:trPr>
        <w:tc>
          <w:tcPr>
            <w:tcW w:w="4486" w:type="dxa"/>
            <w:vMerge/>
          </w:tcPr>
          <w:p w14:paraId="68370CE3" w14:textId="77777777" w:rsidR="00CB1D3C" w:rsidRPr="003334E3" w:rsidRDefault="00CB1D3C" w:rsidP="003E7783">
            <w:pPr>
              <w:pStyle w:val="Heading1"/>
              <w:ind w:left="-113"/>
              <w:outlineLvl w:val="0"/>
              <w:rPr>
                <w:noProof/>
                <w:lang w:val="pt-BR"/>
              </w:rPr>
            </w:pPr>
          </w:p>
        </w:tc>
        <w:tc>
          <w:tcPr>
            <w:tcW w:w="355" w:type="dxa"/>
          </w:tcPr>
          <w:p w14:paraId="22F63F07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</w:tcPr>
          <w:p w14:paraId="5BDCABDC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3BB9F93A" w14:textId="7A0E9EDE" w:rsidR="00CB1D3C" w:rsidRPr="003334E3" w:rsidRDefault="00B539DA" w:rsidP="005E0657">
            <w:pPr>
              <w:pStyle w:val="Heading4"/>
              <w:outlineLvl w:val="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Desenvolvedor</w:t>
            </w:r>
            <w:r w:rsidR="00481AD0">
              <w:rPr>
                <w:noProof/>
                <w:lang w:val="pt-BR"/>
              </w:rPr>
              <w:t xml:space="preserve"> Front-end</w:t>
            </w:r>
          </w:p>
        </w:tc>
      </w:tr>
      <w:tr w:rsidR="00E13192" w:rsidRPr="00B539DA" w14:paraId="6211CCBE" w14:textId="77777777" w:rsidTr="00095152">
        <w:trPr>
          <w:trHeight w:val="1191"/>
        </w:trPr>
        <w:tc>
          <w:tcPr>
            <w:tcW w:w="4486" w:type="dxa"/>
            <w:vMerge/>
          </w:tcPr>
          <w:p w14:paraId="1F244AA0" w14:textId="77777777" w:rsidR="00CB1D3C" w:rsidRPr="003334E3" w:rsidRDefault="00CB1D3C" w:rsidP="003E7783">
            <w:pPr>
              <w:pStyle w:val="Heading1"/>
              <w:ind w:left="-113"/>
              <w:outlineLvl w:val="0"/>
              <w:rPr>
                <w:noProof/>
                <w:lang w:val="pt-BR"/>
              </w:rPr>
            </w:pPr>
          </w:p>
        </w:tc>
        <w:tc>
          <w:tcPr>
            <w:tcW w:w="355" w:type="dxa"/>
          </w:tcPr>
          <w:p w14:paraId="4E4FAE52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</w:tcPr>
          <w:p w14:paraId="61DF6398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tcBorders>
              <w:top w:val="single" w:sz="4" w:space="0" w:color="3A8C95" w:themeColor="accent5" w:themeShade="80"/>
            </w:tcBorders>
          </w:tcPr>
          <w:p w14:paraId="51FC95F6" w14:textId="6F12A1BB" w:rsidR="00CB1D3C" w:rsidRPr="003334E3" w:rsidRDefault="00B539DA" w:rsidP="008D4A99">
            <w:pPr>
              <w:pStyle w:val="Heading5"/>
              <w:outlineLvl w:val="4"/>
              <w:rPr>
                <w:noProof/>
                <w:lang w:val="pt-BR"/>
              </w:rPr>
            </w:pPr>
            <w:r w:rsidRPr="00B539DA">
              <w:rPr>
                <w:noProof/>
                <w:color w:val="FFFFFF" w:themeColor="background1"/>
                <w:lang w:val="pt-BR"/>
              </w:rPr>
              <w:t>Pro</w:t>
            </w:r>
            <w:r>
              <w:rPr>
                <w:noProof/>
                <w:color w:val="FFFFFF" w:themeColor="background1"/>
                <w:lang w:val="pt-BR"/>
              </w:rPr>
              <w:t>dutor Audiovisual</w:t>
            </w:r>
          </w:p>
        </w:tc>
      </w:tr>
      <w:tr w:rsidR="00E13192" w:rsidRPr="003334E3" w14:paraId="6692ED41" w14:textId="77777777" w:rsidTr="00095152">
        <w:trPr>
          <w:trHeight w:val="850"/>
        </w:trPr>
        <w:tc>
          <w:tcPr>
            <w:tcW w:w="4486" w:type="dxa"/>
            <w:vAlign w:val="center"/>
          </w:tcPr>
          <w:p w14:paraId="5FE86EB6" w14:textId="77777777" w:rsidR="00CB1D3C" w:rsidRPr="003334E3" w:rsidRDefault="00CF3DFC" w:rsidP="00D8505D">
            <w:pPr>
              <w:pStyle w:val="Heading1"/>
              <w:outlineLvl w:val="0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1357266435"/>
                <w:placeholder>
                  <w:docPart w:val="5CB7720CA7C345189F4F3037BDACC48A"/>
                </w:placeholder>
                <w:temporary/>
                <w:showingPlcHdr/>
                <w15:appearance w15:val="hidden"/>
              </w:sdtPr>
              <w:sdtEndPr/>
              <w:sdtContent>
                <w:r w:rsidR="00C45D7E" w:rsidRPr="003334E3">
                  <w:rPr>
                    <w:noProof/>
                    <w:lang w:val="pt-BR" w:bidi="pt-BR"/>
                  </w:rPr>
                  <w:t>PERFIL</w:t>
                </w:r>
              </w:sdtContent>
            </w:sdt>
          </w:p>
        </w:tc>
        <w:tc>
          <w:tcPr>
            <w:tcW w:w="355" w:type="dxa"/>
          </w:tcPr>
          <w:p w14:paraId="72EC2636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</w:tcPr>
          <w:p w14:paraId="6882ED9C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01E26D97" w14:textId="77777777" w:rsidR="00CB1D3C" w:rsidRPr="003334E3" w:rsidRDefault="00CF3DFC" w:rsidP="00D8505D">
            <w:pPr>
              <w:pStyle w:val="Heading1"/>
              <w:outlineLvl w:val="0"/>
              <w:rPr>
                <w:rFonts w:asciiTheme="minorHAnsi" w:hAnsiTheme="minorHAnsi"/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797608129"/>
                <w:placeholder>
                  <w:docPart w:val="F90F72D6ACE84013B6437466C1C2FA6B"/>
                </w:placeholder>
                <w:temporary/>
                <w:showingPlcHdr/>
                <w15:appearance w15:val="hidden"/>
              </w:sdtPr>
              <w:sdtEndPr/>
              <w:sdtContent>
                <w:r w:rsidR="00C45D7E" w:rsidRPr="003334E3">
                  <w:rPr>
                    <w:noProof/>
                    <w:lang w:val="pt-BR" w:bidi="pt-BR"/>
                  </w:rPr>
                  <w:t>CONTATO</w:t>
                </w:r>
              </w:sdtContent>
            </w:sdt>
          </w:p>
        </w:tc>
      </w:tr>
      <w:tr w:rsidR="00E13192" w:rsidRPr="003334E3" w14:paraId="11F7CBAE" w14:textId="77777777" w:rsidTr="00095152">
        <w:trPr>
          <w:trHeight w:val="639"/>
        </w:trPr>
        <w:tc>
          <w:tcPr>
            <w:tcW w:w="4486" w:type="dxa"/>
            <w:vMerge w:val="restart"/>
            <w:vAlign w:val="center"/>
          </w:tcPr>
          <w:p w14:paraId="2DA4C7AF" w14:textId="7C07DDD3" w:rsidR="008D4A99" w:rsidRPr="003334E3" w:rsidRDefault="00D40CBE" w:rsidP="008D4A99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Sou um profissional apaixonado por tecnologia e games. Minha paixão foi além do usuário, fazendo-me buscar maneiras de me aprofundar nas ferramentas de desenvolvimento. Sou um ávido pesquisador de qualquer assunto. Quando não sei, busco saber. Trabalho bem em equipe e tenho facilidade de relacionamento interpessoal. Estou sempre me reinventando e buscando coisas novas. Sou flexível e estou sempre aberto a opiniões.</w:t>
            </w:r>
          </w:p>
        </w:tc>
        <w:tc>
          <w:tcPr>
            <w:tcW w:w="355" w:type="dxa"/>
            <w:vMerge w:val="restart"/>
          </w:tcPr>
          <w:p w14:paraId="258D52BA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 w:val="restart"/>
            <w:vAlign w:val="center"/>
          </w:tcPr>
          <w:p w14:paraId="39AB6E5B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1" w:type="dxa"/>
            <w:vAlign w:val="center"/>
          </w:tcPr>
          <w:p w14:paraId="00B56929" w14:textId="77777777" w:rsidR="008D4A99" w:rsidRPr="003334E3" w:rsidRDefault="008D4A99" w:rsidP="00E270D1">
            <w:pPr>
              <w:rPr>
                <w:noProof/>
                <w:lang w:val="pt-BR"/>
              </w:rPr>
            </w:pPr>
            <w:r w:rsidRPr="003334E3">
              <w:rPr>
                <w:noProof/>
                <w:lang w:val="pt-BR" w:bidi="pt-BR"/>
              </w:rPr>
              <w:drawing>
                <wp:inline distT="0" distB="0" distL="0" distR="0" wp14:anchorId="416C3513" wp14:editId="6F3CFED4">
                  <wp:extent cx="175260" cy="120015"/>
                  <wp:effectExtent l="0" t="0" r="0" b="0"/>
                  <wp:docPr id="2" name="Elemento gráfico 2" descr="Ícone de tele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4A90040A" w14:textId="71C7C9E5" w:rsidR="008D4A99" w:rsidRPr="003334E3" w:rsidRDefault="00B539DA" w:rsidP="00E270D1">
            <w:pPr>
              <w:pStyle w:val="Contato1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(19) 99378-0852</w:t>
            </w:r>
          </w:p>
        </w:tc>
      </w:tr>
      <w:tr w:rsidR="00E13192" w:rsidRPr="00481AD0" w14:paraId="2B01620B" w14:textId="77777777" w:rsidTr="00095152">
        <w:trPr>
          <w:trHeight w:val="637"/>
        </w:trPr>
        <w:tc>
          <w:tcPr>
            <w:tcW w:w="4486" w:type="dxa"/>
            <w:vMerge/>
            <w:vAlign w:val="center"/>
          </w:tcPr>
          <w:p w14:paraId="6A4D7B32" w14:textId="77777777" w:rsidR="008D4A99" w:rsidRPr="003334E3" w:rsidRDefault="008D4A99" w:rsidP="008D4A99">
            <w:pPr>
              <w:rPr>
                <w:noProof/>
                <w:lang w:val="pt-BR"/>
              </w:rPr>
            </w:pPr>
          </w:p>
        </w:tc>
        <w:tc>
          <w:tcPr>
            <w:tcW w:w="355" w:type="dxa"/>
            <w:vMerge/>
          </w:tcPr>
          <w:p w14:paraId="397C14B7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/>
            <w:vAlign w:val="center"/>
          </w:tcPr>
          <w:p w14:paraId="68338B5E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1" w:type="dxa"/>
            <w:vAlign w:val="center"/>
          </w:tcPr>
          <w:p w14:paraId="1C767BA7" w14:textId="3C6EEEB7" w:rsidR="008D4A99" w:rsidRPr="003334E3" w:rsidRDefault="00B539DA" w:rsidP="00E270D1">
            <w:pPr>
              <w:rPr>
                <w:noProof/>
                <w:lang w:val="pt-BR"/>
              </w:rPr>
            </w:pPr>
            <w:r w:rsidRPr="003334E3">
              <w:rPr>
                <w:noProof/>
                <w:lang w:val="pt-BR" w:bidi="pt-BR"/>
              </w:rPr>
              <w:drawing>
                <wp:inline distT="0" distB="0" distL="0" distR="0" wp14:anchorId="06C8ACE3" wp14:editId="5B9D421A">
                  <wp:extent cx="139065" cy="132080"/>
                  <wp:effectExtent l="0" t="0" r="0" b="1270"/>
                  <wp:docPr id="5" name="Elemento gráfico 3" descr="Ícone da Ter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08727BBB" w14:textId="3718ECD2" w:rsidR="008D4A99" w:rsidRPr="003334E3" w:rsidRDefault="00B539DA" w:rsidP="00025D23">
            <w:pPr>
              <w:pStyle w:val="Contato1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www.linkedin.com/in/gabdov/</w:t>
            </w:r>
          </w:p>
        </w:tc>
      </w:tr>
      <w:tr w:rsidR="00E13192" w:rsidRPr="003334E3" w14:paraId="7EBB2742" w14:textId="77777777" w:rsidTr="00095152">
        <w:trPr>
          <w:trHeight w:val="637"/>
        </w:trPr>
        <w:tc>
          <w:tcPr>
            <w:tcW w:w="4486" w:type="dxa"/>
            <w:vMerge/>
            <w:vAlign w:val="center"/>
          </w:tcPr>
          <w:p w14:paraId="6F1B00CE" w14:textId="77777777" w:rsidR="008D4A99" w:rsidRPr="003334E3" w:rsidRDefault="008D4A99" w:rsidP="008D4A99">
            <w:pPr>
              <w:rPr>
                <w:noProof/>
                <w:lang w:val="pt-BR"/>
              </w:rPr>
            </w:pPr>
          </w:p>
        </w:tc>
        <w:tc>
          <w:tcPr>
            <w:tcW w:w="355" w:type="dxa"/>
            <w:vMerge/>
          </w:tcPr>
          <w:p w14:paraId="79FAE39B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/>
            <w:vAlign w:val="center"/>
          </w:tcPr>
          <w:p w14:paraId="28FAAC6B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1" w:type="dxa"/>
            <w:vAlign w:val="center"/>
          </w:tcPr>
          <w:p w14:paraId="33B54922" w14:textId="77777777" w:rsidR="008D4A99" w:rsidRPr="003334E3" w:rsidRDefault="008D4A99" w:rsidP="00E270D1">
            <w:pPr>
              <w:rPr>
                <w:noProof/>
                <w:lang w:val="pt-BR"/>
              </w:rPr>
            </w:pPr>
            <w:r w:rsidRPr="003334E3">
              <w:rPr>
                <w:noProof/>
                <w:lang w:val="pt-BR" w:bidi="pt-BR"/>
              </w:rPr>
              <w:drawing>
                <wp:inline distT="0" distB="0" distL="0" distR="0" wp14:anchorId="56888C10" wp14:editId="4F72155B">
                  <wp:extent cx="135255" cy="101600"/>
                  <wp:effectExtent l="0" t="0" r="0" b="0"/>
                  <wp:docPr id="1" name="Elemento gráfico 1" descr="Ícone de 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4CC36309" w14:textId="50CE4435" w:rsidR="008D4A99" w:rsidRPr="003334E3" w:rsidRDefault="00B539DA" w:rsidP="00025D23">
            <w:pPr>
              <w:pStyle w:val="Contato2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gabsdovz@gmail.com</w:t>
            </w:r>
          </w:p>
        </w:tc>
      </w:tr>
      <w:tr w:rsidR="00E13192" w:rsidRPr="003334E3" w14:paraId="0D14AF51" w14:textId="77777777" w:rsidTr="00095152">
        <w:trPr>
          <w:trHeight w:val="637"/>
        </w:trPr>
        <w:tc>
          <w:tcPr>
            <w:tcW w:w="4486" w:type="dxa"/>
            <w:vMerge/>
            <w:vAlign w:val="center"/>
          </w:tcPr>
          <w:p w14:paraId="6CDE0AC1" w14:textId="77777777" w:rsidR="008D4A99" w:rsidRPr="003334E3" w:rsidRDefault="008D4A99" w:rsidP="008D4A99">
            <w:pPr>
              <w:rPr>
                <w:noProof/>
                <w:lang w:val="pt-BR"/>
              </w:rPr>
            </w:pPr>
          </w:p>
        </w:tc>
        <w:tc>
          <w:tcPr>
            <w:tcW w:w="355" w:type="dxa"/>
            <w:vMerge/>
          </w:tcPr>
          <w:p w14:paraId="1D4F9104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/>
            <w:vAlign w:val="center"/>
          </w:tcPr>
          <w:p w14:paraId="107B0685" w14:textId="77777777" w:rsidR="008D4A99" w:rsidRPr="003334E3" w:rsidRDefault="008D4A99">
            <w:pPr>
              <w:rPr>
                <w:noProof/>
                <w:lang w:val="pt-BR"/>
              </w:rPr>
            </w:pPr>
          </w:p>
        </w:tc>
        <w:tc>
          <w:tcPr>
            <w:tcW w:w="391" w:type="dxa"/>
            <w:vAlign w:val="center"/>
          </w:tcPr>
          <w:p w14:paraId="5AB5DB68" w14:textId="77777777" w:rsidR="008D4A99" w:rsidRPr="003334E3" w:rsidRDefault="008D4A99" w:rsidP="00E270D1">
            <w:pPr>
              <w:rPr>
                <w:noProof/>
                <w:lang w:val="pt-BR"/>
              </w:rPr>
            </w:pPr>
            <w:r w:rsidRPr="003334E3">
              <w:rPr>
                <w:noProof/>
                <w:lang w:val="pt-BR" w:bidi="pt-BR"/>
              </w:rPr>
              <w:drawing>
                <wp:inline distT="0" distB="0" distL="0" distR="0" wp14:anchorId="66AA3233" wp14:editId="2A54CF2E">
                  <wp:extent cx="139065" cy="132080"/>
                  <wp:effectExtent l="0" t="0" r="0" b="1270"/>
                  <wp:docPr id="3" name="Elemento gráfico 3" descr="Ícone da Ter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0DAEFC60" w14:textId="13A6A786" w:rsidR="008D4A99" w:rsidRPr="003334E3" w:rsidRDefault="00481AD0" w:rsidP="00025D23">
            <w:pPr>
              <w:pStyle w:val="Contato2"/>
              <w:rPr>
                <w:noProof/>
                <w:lang w:val="pt-BR"/>
              </w:rPr>
            </w:pPr>
            <w:r w:rsidRPr="00481AD0">
              <w:rPr>
                <w:noProof/>
                <w:lang w:val="pt-BR"/>
              </w:rPr>
              <w:t>gdovz.myportfolio.com/</w:t>
            </w:r>
          </w:p>
        </w:tc>
      </w:tr>
      <w:tr w:rsidR="00E13192" w:rsidRPr="003334E3" w14:paraId="1D846513" w14:textId="77777777" w:rsidTr="00095152">
        <w:trPr>
          <w:trHeight w:val="964"/>
        </w:trPr>
        <w:tc>
          <w:tcPr>
            <w:tcW w:w="4486" w:type="dxa"/>
            <w:vAlign w:val="center"/>
          </w:tcPr>
          <w:p w14:paraId="6D9671FE" w14:textId="77777777" w:rsidR="00CB1D3C" w:rsidRPr="003334E3" w:rsidRDefault="00CF3DFC" w:rsidP="00D8505D">
            <w:pPr>
              <w:pStyle w:val="Heading1"/>
              <w:outlineLvl w:val="0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2070454609"/>
                <w:placeholder>
                  <w:docPart w:val="A27C4C4A7C83406C87843254D218883C"/>
                </w:placeholder>
                <w:temporary/>
                <w:showingPlcHdr/>
                <w15:appearance w15:val="hidden"/>
              </w:sdtPr>
              <w:sdtEndPr/>
              <w:sdtContent>
                <w:r w:rsidR="00C45D7E" w:rsidRPr="003334E3">
                  <w:rPr>
                    <w:noProof/>
                    <w:lang w:val="pt-BR" w:bidi="pt-BR"/>
                  </w:rPr>
                  <w:t>EXPERIÊNCIA</w:t>
                </w:r>
              </w:sdtContent>
            </w:sdt>
          </w:p>
        </w:tc>
        <w:tc>
          <w:tcPr>
            <w:tcW w:w="355" w:type="dxa"/>
          </w:tcPr>
          <w:p w14:paraId="3FA0069F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</w:tcPr>
          <w:p w14:paraId="792AEA95" w14:textId="77777777" w:rsidR="00CB1D3C" w:rsidRPr="003334E3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E765AC0" w14:textId="77777777" w:rsidR="00CB1D3C" w:rsidRPr="003334E3" w:rsidRDefault="00CF3DFC" w:rsidP="00D8505D">
            <w:pPr>
              <w:pStyle w:val="Heading1"/>
              <w:outlineLvl w:val="0"/>
              <w:rPr>
                <w:rFonts w:asciiTheme="minorHAnsi" w:hAnsiTheme="minorHAnsi"/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501783295"/>
                <w:placeholder>
                  <w:docPart w:val="FC9C2A04DDF643D9B5C4F35FDF145026"/>
                </w:placeholder>
                <w:temporary/>
                <w:showingPlcHdr/>
                <w15:appearance w15:val="hidden"/>
              </w:sdtPr>
              <w:sdtEndPr/>
              <w:sdtContent>
                <w:r w:rsidR="00C45D7E" w:rsidRPr="003334E3">
                  <w:rPr>
                    <w:noProof/>
                    <w:lang w:val="pt-BR" w:bidi="pt-BR"/>
                  </w:rPr>
                  <w:t>HABILIDADES</w:t>
                </w:r>
              </w:sdtContent>
            </w:sdt>
          </w:p>
        </w:tc>
      </w:tr>
      <w:tr w:rsidR="00E13192" w:rsidRPr="00095152" w14:paraId="058DC7B0" w14:textId="77777777" w:rsidTr="00095152">
        <w:trPr>
          <w:trHeight w:val="2608"/>
        </w:trPr>
        <w:tc>
          <w:tcPr>
            <w:tcW w:w="4486" w:type="dxa"/>
            <w:tcBorders>
              <w:bottom w:val="single" w:sz="4" w:space="0" w:color="3A8C95" w:themeColor="accent5" w:themeShade="80"/>
            </w:tcBorders>
          </w:tcPr>
          <w:p w14:paraId="7B263DF9" w14:textId="20FD17BB" w:rsidR="00CB1D3C" w:rsidRPr="00D40CBE" w:rsidRDefault="00D40CBE" w:rsidP="00373FC8">
            <w:pPr>
              <w:pStyle w:val="Heading2"/>
              <w:outlineLvl w:val="1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Freelance</w:t>
            </w:r>
          </w:p>
          <w:p w14:paraId="7A4273C8" w14:textId="7363DEE5" w:rsidR="00D40CBE" w:rsidRPr="00D40CBE" w:rsidRDefault="00D40CBE" w:rsidP="00D40CBE">
            <w:pPr>
              <w:pStyle w:val="Date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2019-Atual</w:t>
            </w:r>
          </w:p>
          <w:p w14:paraId="6260B1EC" w14:textId="73B69393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Projetos na área de design digital e web design.</w:t>
            </w:r>
          </w:p>
          <w:p w14:paraId="329684B9" w14:textId="7041D0D6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 w:rsidR="00CE7D2B"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Logomarcas, propagandas e edição de fotos comerciais.</w:t>
            </w:r>
          </w:p>
          <w:p w14:paraId="64BDAA4F" w14:textId="121C77A7" w:rsidR="00CB1D3C" w:rsidRPr="00B539DA" w:rsidRDefault="00D40CBE" w:rsidP="00D40CBE">
            <w:pPr>
              <w:rPr>
                <w:noProof/>
              </w:rPr>
            </w:pPr>
            <w:r w:rsidRPr="00D40CBE">
              <w:rPr>
                <w:noProof/>
                <w:lang w:val="pt-BR"/>
              </w:rPr>
              <w:t>•</w:t>
            </w:r>
            <w:r w:rsidR="00CE7D2B"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Desenvolvimento de sites.</w:t>
            </w:r>
          </w:p>
        </w:tc>
        <w:tc>
          <w:tcPr>
            <w:tcW w:w="355" w:type="dxa"/>
          </w:tcPr>
          <w:p w14:paraId="5B3B77DB" w14:textId="77777777" w:rsidR="00CB1D3C" w:rsidRPr="00B539DA" w:rsidRDefault="00CB1D3C">
            <w:pPr>
              <w:rPr>
                <w:noProof/>
              </w:rPr>
            </w:pPr>
          </w:p>
        </w:tc>
        <w:tc>
          <w:tcPr>
            <w:tcW w:w="396" w:type="dxa"/>
          </w:tcPr>
          <w:p w14:paraId="137200A0" w14:textId="77777777" w:rsidR="00CB1D3C" w:rsidRPr="00B539DA" w:rsidRDefault="00CB1D3C">
            <w:pPr>
              <w:rPr>
                <w:noProof/>
              </w:rPr>
            </w:pPr>
          </w:p>
        </w:tc>
        <w:tc>
          <w:tcPr>
            <w:tcW w:w="4117" w:type="dxa"/>
            <w:gridSpan w:val="2"/>
            <w:vMerge w:val="restart"/>
            <w:vAlign w:val="center"/>
          </w:tcPr>
          <w:p w14:paraId="4105DFD1" w14:textId="77777777" w:rsidR="00CB1D3C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Html, CSS e JavaScript.</w:t>
            </w:r>
          </w:p>
          <w:p w14:paraId="78485803" w14:textId="50E178FC" w:rsidR="00095152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Edição, Mixagem e Masterização de Áudio.</w:t>
            </w:r>
          </w:p>
          <w:p w14:paraId="74EB468B" w14:textId="3A8F6D79" w:rsidR="00095152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Edição de fotos e vídeos.</w:t>
            </w:r>
          </w:p>
          <w:p w14:paraId="3A5BFB28" w14:textId="77777777" w:rsidR="00095152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Design Digital (Pacote Adobe Completo).</w:t>
            </w:r>
          </w:p>
          <w:p w14:paraId="5A410E98" w14:textId="77777777" w:rsidR="00095152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Modelagem 3D.</w:t>
            </w:r>
          </w:p>
          <w:p w14:paraId="5D84ABBC" w14:textId="77777777" w:rsidR="00095152" w:rsidRPr="00840D8A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Design UX/UI.</w:t>
            </w:r>
          </w:p>
          <w:p w14:paraId="1E921857" w14:textId="77777777" w:rsidR="00095152" w:rsidRDefault="00095152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 w:rsidRPr="00840D8A">
              <w:rPr>
                <w:noProof/>
                <w:sz w:val="24"/>
                <w:szCs w:val="24"/>
                <w:lang w:val="pt-BR"/>
              </w:rPr>
              <w:t>Inglês fluente.</w:t>
            </w:r>
          </w:p>
          <w:p w14:paraId="40CFF8EF" w14:textId="3ACCA4AF" w:rsidR="007B13D9" w:rsidRPr="00840D8A" w:rsidRDefault="007B13D9" w:rsidP="00095152">
            <w:pPr>
              <w:pStyle w:val="ListBullet"/>
              <w:spacing w:line="276" w:lineRule="auto"/>
              <w:rPr>
                <w:noProof/>
                <w:sz w:val="24"/>
                <w:szCs w:val="24"/>
                <w:lang w:val="pt-BR"/>
              </w:rPr>
            </w:pPr>
            <w:r>
              <w:rPr>
                <w:noProof/>
                <w:sz w:val="24"/>
                <w:szCs w:val="24"/>
                <w:lang w:val="pt-BR"/>
              </w:rPr>
              <w:t>Pacote Microsoft Office.</w:t>
            </w:r>
          </w:p>
        </w:tc>
      </w:tr>
      <w:tr w:rsidR="00E13192" w:rsidRPr="00481AD0" w14:paraId="32746633" w14:textId="77777777" w:rsidTr="00095152">
        <w:trPr>
          <w:trHeight w:val="907"/>
        </w:trPr>
        <w:tc>
          <w:tcPr>
            <w:tcW w:w="4486" w:type="dxa"/>
            <w:vMerge w:val="restart"/>
            <w:tcBorders>
              <w:top w:val="single" w:sz="4" w:space="0" w:color="3A8C95" w:themeColor="accent5" w:themeShade="80"/>
            </w:tcBorders>
          </w:tcPr>
          <w:p w14:paraId="2B325CC4" w14:textId="20B1C940" w:rsidR="00CB1D3C" w:rsidRPr="003334E3" w:rsidRDefault="00D40CBE" w:rsidP="00C45D7E">
            <w:pPr>
              <w:pStyle w:val="Heading2"/>
              <w:outlineLvl w:val="1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Representante Comercial</w:t>
            </w:r>
          </w:p>
          <w:p w14:paraId="461D9D06" w14:textId="3B8A2ECC" w:rsidR="00C45D7E" w:rsidRPr="003334E3" w:rsidRDefault="00D40CBE" w:rsidP="00C45D7E">
            <w:pPr>
              <w:pStyle w:val="Date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2015-2019</w:t>
            </w:r>
          </w:p>
          <w:p w14:paraId="2472DA14" w14:textId="0777E4E8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Atendimento direto a lojistas.</w:t>
            </w:r>
          </w:p>
          <w:p w14:paraId="6524FD04" w14:textId="6AACFBD8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Negociação e venda de móveis e colchões.</w:t>
            </w:r>
          </w:p>
          <w:p w14:paraId="570B74CB" w14:textId="02F2A9E1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Digitação de pedidos no sistema.</w:t>
            </w:r>
          </w:p>
          <w:p w14:paraId="6D8C70A0" w14:textId="72BE70C4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Acompanhamento de assistência técnica.</w:t>
            </w:r>
          </w:p>
          <w:p w14:paraId="791DD681" w14:textId="27C97203" w:rsidR="00CB1D3C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Suporte ao cliente</w:t>
            </w:r>
            <w:r w:rsidR="00840D8A">
              <w:rPr>
                <w:noProof/>
                <w:lang w:val="pt-BR"/>
              </w:rPr>
              <w:t>.</w:t>
            </w:r>
          </w:p>
          <w:p w14:paraId="08BAFF37" w14:textId="77777777" w:rsidR="00CB1D3C" w:rsidRPr="00D40CBE" w:rsidRDefault="00CB1D3C" w:rsidP="00073BF3">
            <w:pPr>
              <w:ind w:left="-113"/>
              <w:rPr>
                <w:noProof/>
                <w:lang w:val="pt-BR"/>
              </w:rPr>
            </w:pPr>
          </w:p>
        </w:tc>
        <w:tc>
          <w:tcPr>
            <w:tcW w:w="355" w:type="dxa"/>
          </w:tcPr>
          <w:p w14:paraId="08DD8746" w14:textId="77777777" w:rsidR="00CB1D3C" w:rsidRPr="00D40CBE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 w:val="restart"/>
          </w:tcPr>
          <w:p w14:paraId="359B34F0" w14:textId="77777777" w:rsidR="00CB1D3C" w:rsidRPr="00D40CBE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vMerge/>
            <w:vAlign w:val="center"/>
          </w:tcPr>
          <w:p w14:paraId="1E4AB0FC" w14:textId="77777777" w:rsidR="00CB1D3C" w:rsidRPr="00D40CBE" w:rsidRDefault="00CB1D3C" w:rsidP="00BB3142">
            <w:pPr>
              <w:ind w:left="-113"/>
              <w:rPr>
                <w:rStyle w:val="Heading3Char"/>
                <w:noProof/>
                <w:lang w:val="pt-BR"/>
              </w:rPr>
            </w:pPr>
          </w:p>
        </w:tc>
      </w:tr>
      <w:tr w:rsidR="00E13192" w:rsidRPr="003334E3" w14:paraId="7E76DD96" w14:textId="77777777" w:rsidTr="00095152">
        <w:trPr>
          <w:trHeight w:val="850"/>
        </w:trPr>
        <w:tc>
          <w:tcPr>
            <w:tcW w:w="4486" w:type="dxa"/>
            <w:vMerge/>
            <w:tcBorders>
              <w:bottom w:val="single" w:sz="4" w:space="0" w:color="3A8C95" w:themeColor="accent5" w:themeShade="80"/>
            </w:tcBorders>
            <w:vAlign w:val="center"/>
          </w:tcPr>
          <w:p w14:paraId="36818446" w14:textId="77777777" w:rsidR="00CB1D3C" w:rsidRPr="00D40CBE" w:rsidRDefault="00CB1D3C" w:rsidP="00BB3142">
            <w:pPr>
              <w:pStyle w:val="Heading3"/>
              <w:ind w:left="-113"/>
              <w:outlineLvl w:val="2"/>
              <w:rPr>
                <w:noProof/>
                <w:lang w:val="pt-BR"/>
              </w:rPr>
            </w:pPr>
          </w:p>
        </w:tc>
        <w:tc>
          <w:tcPr>
            <w:tcW w:w="355" w:type="dxa"/>
          </w:tcPr>
          <w:p w14:paraId="21BC51CA" w14:textId="77777777" w:rsidR="00CB1D3C" w:rsidRPr="00D40CBE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/>
          </w:tcPr>
          <w:p w14:paraId="509A7C7C" w14:textId="77777777" w:rsidR="00CB1D3C" w:rsidRPr="00D40CBE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1A69389" w14:textId="77777777" w:rsidR="00CB1D3C" w:rsidRPr="003334E3" w:rsidRDefault="00CF3DFC" w:rsidP="00095152">
            <w:pPr>
              <w:pStyle w:val="Heading1"/>
              <w:spacing w:line="600" w:lineRule="auto"/>
              <w:outlineLvl w:val="0"/>
              <w:rPr>
                <w:rStyle w:val="Heading3Char"/>
                <w:noProof/>
                <w:sz w:val="36"/>
                <w:szCs w:val="32"/>
                <w:lang w:val="pt-BR"/>
              </w:rPr>
            </w:pPr>
            <w:sdt>
              <w:sdtPr>
                <w:rPr>
                  <w:noProof/>
                  <w:sz w:val="28"/>
                  <w:szCs w:val="24"/>
                  <w:lang w:val="pt-BR"/>
                </w:rPr>
                <w:id w:val="-1881937965"/>
                <w:placeholder>
                  <w:docPart w:val="D0B5A1C833F14DDB8D4A910D935293C0"/>
                </w:placeholder>
                <w:temporary/>
                <w:showingPlcHdr/>
                <w15:appearance w15:val="hidden"/>
              </w:sdtPr>
              <w:sdtEndPr/>
              <w:sdtContent>
                <w:r w:rsidR="00C45D7E" w:rsidRPr="003334E3">
                  <w:rPr>
                    <w:noProof/>
                    <w:lang w:val="pt-BR" w:bidi="pt-BR"/>
                  </w:rPr>
                  <w:t>FORMAÇÃO</w:t>
                </w:r>
              </w:sdtContent>
            </w:sdt>
          </w:p>
        </w:tc>
      </w:tr>
      <w:tr w:rsidR="00E13192" w:rsidRPr="00481AD0" w14:paraId="1375E7D0" w14:textId="77777777" w:rsidTr="00095152">
        <w:trPr>
          <w:trHeight w:val="1417"/>
        </w:trPr>
        <w:tc>
          <w:tcPr>
            <w:tcW w:w="4486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311FB622" w14:textId="6BBE76A2" w:rsidR="00CB1D3C" w:rsidRPr="00D40CBE" w:rsidRDefault="00D40CBE" w:rsidP="00C45D7E">
            <w:pPr>
              <w:pStyle w:val="Heading2"/>
              <w:outlineLvl w:val="1"/>
              <w:rPr>
                <w:rStyle w:val="Heading4Char"/>
                <w:bCs/>
                <w:iCs w:val="0"/>
                <w:noProof/>
                <w:color w:val="434343" w:themeColor="accent3"/>
                <w:lang w:val="pt-BR"/>
              </w:rPr>
            </w:pPr>
            <w:r w:rsidRPr="00D40CBE">
              <w:rPr>
                <w:bCs/>
                <w:iCs/>
                <w:noProof/>
                <w:lang w:val="pt-BR"/>
              </w:rPr>
              <w:t>Tradutor Inglês-Português</w:t>
            </w:r>
          </w:p>
          <w:p w14:paraId="289B0CE5" w14:textId="347D721C" w:rsidR="00C45D7E" w:rsidRPr="003334E3" w:rsidRDefault="00D40CBE" w:rsidP="00C45D7E">
            <w:pPr>
              <w:pStyle w:val="Date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2011-2014</w:t>
            </w:r>
          </w:p>
          <w:p w14:paraId="25A0174F" w14:textId="55B5908B" w:rsidR="00D40CBE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Tradução de jogos, softwares e manuais de instrução.</w:t>
            </w:r>
          </w:p>
          <w:p w14:paraId="5F4A7F29" w14:textId="3D1EF9E1" w:rsidR="00CB1D3C" w:rsidRPr="00D40CBE" w:rsidRDefault="00D40CBE" w:rsidP="00D40CBE">
            <w:pPr>
              <w:rPr>
                <w:noProof/>
                <w:lang w:val="pt-BR"/>
              </w:rPr>
            </w:pPr>
            <w:r w:rsidRPr="00D40CBE">
              <w:rPr>
                <w:noProof/>
                <w:lang w:val="pt-BR"/>
              </w:rPr>
              <w:t>•</w:t>
            </w:r>
            <w:r>
              <w:rPr>
                <w:noProof/>
                <w:lang w:val="pt-BR"/>
              </w:rPr>
              <w:t xml:space="preserve"> </w:t>
            </w:r>
            <w:r w:rsidRPr="00D40CBE">
              <w:rPr>
                <w:noProof/>
                <w:lang w:val="pt-BR"/>
              </w:rPr>
              <w:t>Utilização do software SDL Trados, entre outros.</w:t>
            </w:r>
          </w:p>
        </w:tc>
        <w:tc>
          <w:tcPr>
            <w:tcW w:w="355" w:type="dxa"/>
          </w:tcPr>
          <w:p w14:paraId="47FD3D28" w14:textId="77777777" w:rsidR="00CB1D3C" w:rsidRPr="00D40CBE" w:rsidRDefault="00CB1D3C" w:rsidP="00443C70">
            <w:pPr>
              <w:spacing w:before="40"/>
              <w:rPr>
                <w:noProof/>
                <w:lang w:val="pt-BR"/>
              </w:rPr>
            </w:pPr>
          </w:p>
        </w:tc>
        <w:tc>
          <w:tcPr>
            <w:tcW w:w="396" w:type="dxa"/>
            <w:vMerge w:val="restart"/>
          </w:tcPr>
          <w:p w14:paraId="59200BA2" w14:textId="77777777" w:rsidR="00CB1D3C" w:rsidRPr="00D40CBE" w:rsidRDefault="00CB1D3C" w:rsidP="00443C70">
            <w:pPr>
              <w:spacing w:before="40"/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tcBorders>
              <w:bottom w:val="single" w:sz="4" w:space="0" w:color="999999" w:themeColor="background2"/>
            </w:tcBorders>
            <w:vAlign w:val="center"/>
          </w:tcPr>
          <w:p w14:paraId="3D6B3977" w14:textId="676F2235" w:rsidR="00CB1D3C" w:rsidRPr="00095152" w:rsidRDefault="00AD3D02" w:rsidP="00F50BC6">
            <w:pPr>
              <w:pStyle w:val="Heading2"/>
              <w:outlineLvl w:val="1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Sistemas Para Internet</w:t>
            </w:r>
          </w:p>
          <w:p w14:paraId="55886E7C" w14:textId="2B7194FB" w:rsidR="00C45D7E" w:rsidRPr="00095152" w:rsidRDefault="00095152" w:rsidP="00F50BC6">
            <w:pPr>
              <w:pStyle w:val="Date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2021-202</w:t>
            </w:r>
            <w:r w:rsidR="00AD3D02">
              <w:rPr>
                <w:noProof/>
                <w:lang w:val="pt-BR"/>
              </w:rPr>
              <w:t>3</w:t>
            </w:r>
          </w:p>
          <w:p w14:paraId="6E03663B" w14:textId="6C051589" w:rsidR="00CB1D3C" w:rsidRPr="00095152" w:rsidRDefault="00AD3D02" w:rsidP="00F50BC6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FIAP</w:t>
            </w:r>
          </w:p>
        </w:tc>
      </w:tr>
      <w:tr w:rsidR="00E13192" w:rsidRPr="003334E3" w14:paraId="41BFF30C" w14:textId="77777777" w:rsidTr="00095152">
        <w:trPr>
          <w:trHeight w:val="1417"/>
        </w:trPr>
        <w:tc>
          <w:tcPr>
            <w:tcW w:w="4486" w:type="dxa"/>
            <w:vMerge/>
            <w:vAlign w:val="center"/>
          </w:tcPr>
          <w:p w14:paraId="2D4ACC23" w14:textId="77777777" w:rsidR="00CB1D3C" w:rsidRPr="00095152" w:rsidRDefault="00CB1D3C" w:rsidP="00BB3142">
            <w:pPr>
              <w:pStyle w:val="Heading3"/>
              <w:ind w:left="-113"/>
              <w:outlineLvl w:val="2"/>
              <w:rPr>
                <w:noProof/>
                <w:lang w:val="pt-BR"/>
              </w:rPr>
            </w:pPr>
          </w:p>
        </w:tc>
        <w:tc>
          <w:tcPr>
            <w:tcW w:w="355" w:type="dxa"/>
          </w:tcPr>
          <w:p w14:paraId="29862FAF" w14:textId="77777777" w:rsidR="00CB1D3C" w:rsidRPr="00095152" w:rsidRDefault="00CB1D3C">
            <w:pPr>
              <w:rPr>
                <w:noProof/>
                <w:lang w:val="pt-BR"/>
              </w:rPr>
            </w:pPr>
          </w:p>
        </w:tc>
        <w:tc>
          <w:tcPr>
            <w:tcW w:w="396" w:type="dxa"/>
            <w:vMerge/>
          </w:tcPr>
          <w:p w14:paraId="1BE025AB" w14:textId="77777777" w:rsidR="00CB1D3C" w:rsidRPr="00095152" w:rsidRDefault="00CB1D3C">
            <w:pPr>
              <w:rPr>
                <w:noProof/>
                <w:lang w:val="pt-BR"/>
              </w:rPr>
            </w:pPr>
          </w:p>
        </w:tc>
        <w:tc>
          <w:tcPr>
            <w:tcW w:w="4117" w:type="dxa"/>
            <w:gridSpan w:val="2"/>
            <w:tcBorders>
              <w:top w:val="single" w:sz="4" w:space="0" w:color="999999" w:themeColor="background2"/>
            </w:tcBorders>
            <w:vAlign w:val="center"/>
          </w:tcPr>
          <w:p w14:paraId="0111C37A" w14:textId="4648F882" w:rsidR="00C45D7E" w:rsidRPr="00B539DA" w:rsidRDefault="00095152" w:rsidP="00F50BC6">
            <w:pPr>
              <w:pStyle w:val="Heading2"/>
              <w:outlineLvl w:val="1"/>
              <w:rPr>
                <w:noProof/>
              </w:rPr>
            </w:pPr>
            <w:r>
              <w:rPr>
                <w:noProof/>
                <w:lang w:val="pt-BR"/>
              </w:rPr>
              <w:t>Produção Audiovisual</w:t>
            </w:r>
          </w:p>
          <w:p w14:paraId="2184D532" w14:textId="13276B48" w:rsidR="00C45D7E" w:rsidRPr="00B539DA" w:rsidRDefault="00095152" w:rsidP="00935402">
            <w:pPr>
              <w:pStyle w:val="Date"/>
              <w:rPr>
                <w:rStyle w:val="DateChar"/>
                <w:caps/>
                <w:noProof/>
              </w:rPr>
            </w:pPr>
            <w:r>
              <w:rPr>
                <w:noProof/>
                <w:lang w:val="pt-BR"/>
              </w:rPr>
              <w:t>2018-2020</w:t>
            </w:r>
          </w:p>
          <w:p w14:paraId="7FF3A9A4" w14:textId="1A181E69" w:rsidR="00CB1D3C" w:rsidRPr="00B539DA" w:rsidRDefault="00095152" w:rsidP="00F50BC6">
            <w:pPr>
              <w:rPr>
                <w:noProof/>
              </w:rPr>
            </w:pPr>
            <w:r>
              <w:rPr>
                <w:noProof/>
                <w:lang w:val="pt-BR"/>
              </w:rPr>
              <w:t>Wyden Educacional</w:t>
            </w:r>
          </w:p>
        </w:tc>
      </w:tr>
    </w:tbl>
    <w:p w14:paraId="336A6BBA" w14:textId="5A90E1B9" w:rsidR="00095152" w:rsidRPr="00163F3C" w:rsidRDefault="00095152" w:rsidP="00A63CD9">
      <w:pPr>
        <w:shd w:val="clear" w:color="auto" w:fill="BAE0E4" w:themeFill="accent5"/>
        <w:rPr>
          <w:b/>
          <w:bCs/>
          <w:noProof/>
          <w:color w:val="00798B" w:themeColor="accent1"/>
          <w:sz w:val="28"/>
          <w:szCs w:val="24"/>
          <w:lang w:val="pt-BR"/>
        </w:rPr>
      </w:pPr>
      <w:r w:rsidRPr="00163F3C">
        <w:rPr>
          <w:b/>
          <w:bCs/>
          <w:noProof/>
          <w:color w:val="00798B" w:themeColor="accent1"/>
          <w:sz w:val="28"/>
          <w:szCs w:val="24"/>
          <w:lang w:val="pt-BR"/>
        </w:rPr>
        <w:t>Competências</w:t>
      </w:r>
    </w:p>
    <w:p w14:paraId="2B599D4A" w14:textId="715200B3" w:rsidR="00095152" w:rsidRPr="00163F3C" w:rsidRDefault="00095152" w:rsidP="00A63CD9">
      <w:pPr>
        <w:shd w:val="clear" w:color="auto" w:fill="00798B" w:themeFill="accent1"/>
        <w:rPr>
          <w:b/>
          <w:bCs/>
          <w:noProof/>
          <w:color w:val="FFFFFF" w:themeColor="background1"/>
          <w:lang w:val="pt-BR"/>
        </w:rPr>
      </w:pPr>
      <w:r w:rsidRPr="00163F3C">
        <w:rPr>
          <w:b/>
          <w:bCs/>
          <w:noProof/>
          <w:color w:val="FFFFFF" w:themeColor="background1"/>
          <w:lang w:val="pt-BR"/>
        </w:rPr>
        <w:t>• Autodidata</w:t>
      </w:r>
      <w:r w:rsidR="00840D8A" w:rsidRPr="00163F3C">
        <w:rPr>
          <w:b/>
          <w:bCs/>
          <w:noProof/>
          <w:color w:val="FFFFFF" w:themeColor="background1"/>
          <w:lang w:val="pt-BR"/>
        </w:rPr>
        <w:t>.</w:t>
      </w:r>
    </w:p>
    <w:p w14:paraId="27F3FA19" w14:textId="71F1BC4D" w:rsidR="00095152" w:rsidRPr="00163F3C" w:rsidRDefault="00095152" w:rsidP="00A63CD9">
      <w:pPr>
        <w:shd w:val="clear" w:color="auto" w:fill="00798B" w:themeFill="accent1"/>
        <w:rPr>
          <w:b/>
          <w:bCs/>
          <w:noProof/>
          <w:color w:val="FFFFFF" w:themeColor="background1"/>
          <w:lang w:val="pt-BR"/>
        </w:rPr>
      </w:pPr>
      <w:r w:rsidRPr="00163F3C">
        <w:rPr>
          <w:b/>
          <w:bCs/>
          <w:noProof/>
          <w:color w:val="FFFFFF" w:themeColor="background1"/>
          <w:lang w:val="pt-BR"/>
        </w:rPr>
        <w:t>• Raciocínio lógico</w:t>
      </w:r>
      <w:r w:rsidR="00840D8A" w:rsidRPr="00163F3C">
        <w:rPr>
          <w:b/>
          <w:bCs/>
          <w:noProof/>
          <w:color w:val="FFFFFF" w:themeColor="background1"/>
          <w:lang w:val="pt-BR"/>
        </w:rPr>
        <w:t>.</w:t>
      </w:r>
    </w:p>
    <w:p w14:paraId="55CE5F3B" w14:textId="61D1CEAE" w:rsidR="00095152" w:rsidRPr="00163F3C" w:rsidRDefault="00095152" w:rsidP="00A63CD9">
      <w:pPr>
        <w:shd w:val="clear" w:color="auto" w:fill="00798B" w:themeFill="accent1"/>
        <w:rPr>
          <w:b/>
          <w:bCs/>
          <w:noProof/>
          <w:color w:val="FFFFFF" w:themeColor="background1"/>
          <w:lang w:val="pt-BR"/>
        </w:rPr>
      </w:pPr>
      <w:r w:rsidRPr="00163F3C">
        <w:rPr>
          <w:b/>
          <w:bCs/>
          <w:noProof/>
          <w:color w:val="FFFFFF" w:themeColor="background1"/>
          <w:lang w:val="pt-BR"/>
        </w:rPr>
        <w:t>• Criatividade</w:t>
      </w:r>
      <w:r w:rsidR="00840D8A" w:rsidRPr="00163F3C">
        <w:rPr>
          <w:b/>
          <w:bCs/>
          <w:noProof/>
          <w:color w:val="FFFFFF" w:themeColor="background1"/>
          <w:lang w:val="pt-BR"/>
        </w:rPr>
        <w:t>.</w:t>
      </w:r>
    </w:p>
    <w:p w14:paraId="7BDBFC55" w14:textId="48F2DB07" w:rsidR="00535F87" w:rsidRPr="00163F3C" w:rsidRDefault="00095152" w:rsidP="00A63CD9">
      <w:pPr>
        <w:shd w:val="clear" w:color="auto" w:fill="00798B" w:themeFill="accent1"/>
        <w:rPr>
          <w:b/>
          <w:bCs/>
          <w:noProof/>
          <w:color w:val="FFFFFF" w:themeColor="background1"/>
          <w:lang w:val="pt-BR"/>
        </w:rPr>
      </w:pPr>
      <w:r w:rsidRPr="00163F3C">
        <w:rPr>
          <w:b/>
          <w:bCs/>
          <w:noProof/>
          <w:color w:val="FFFFFF" w:themeColor="background1"/>
          <w:lang w:val="pt-BR"/>
        </w:rPr>
        <w:t>• Pensamento crítico</w:t>
      </w:r>
      <w:r w:rsidR="00840D8A" w:rsidRPr="00163F3C">
        <w:rPr>
          <w:b/>
          <w:bCs/>
          <w:noProof/>
          <w:color w:val="FFFFFF" w:themeColor="background1"/>
          <w:lang w:val="pt-BR"/>
        </w:rPr>
        <w:t>.</w:t>
      </w:r>
    </w:p>
    <w:sectPr w:rsidR="00535F87" w:rsidRPr="00163F3C" w:rsidSect="00CE0910">
      <w:headerReference w:type="default" r:id="rId16"/>
      <w:pgSz w:w="11906" w:h="16838" w:code="9"/>
      <w:pgMar w:top="851" w:right="1134" w:bottom="0" w:left="1418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18535" w14:textId="77777777" w:rsidR="00CF3DFC" w:rsidRDefault="00CF3DFC" w:rsidP="00BA3E51">
      <w:pPr>
        <w:spacing w:line="240" w:lineRule="auto"/>
      </w:pPr>
      <w:r>
        <w:separator/>
      </w:r>
    </w:p>
  </w:endnote>
  <w:endnote w:type="continuationSeparator" w:id="0">
    <w:p w14:paraId="5BF90A52" w14:textId="77777777" w:rsidR="00CF3DFC" w:rsidRDefault="00CF3DFC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18F4E" w14:textId="77777777" w:rsidR="00CF3DFC" w:rsidRDefault="00CF3DFC" w:rsidP="00BA3E51">
      <w:pPr>
        <w:spacing w:line="240" w:lineRule="auto"/>
      </w:pPr>
      <w:r>
        <w:separator/>
      </w:r>
    </w:p>
  </w:footnote>
  <w:footnote w:type="continuationSeparator" w:id="0">
    <w:p w14:paraId="45D6C204" w14:textId="77777777" w:rsidR="00CF3DFC" w:rsidRDefault="00CF3DFC" w:rsidP="00BA3E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618D7" w14:textId="77777777" w:rsidR="00217454" w:rsidRPr="00162614" w:rsidRDefault="00CE0910">
    <w:pPr>
      <w:pStyle w:val="Header"/>
    </w:pPr>
    <w:r w:rsidRPr="00442A0E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43892" behindDoc="1" locked="0" layoutInCell="1" allowOverlap="1" wp14:anchorId="4E81A0BE" wp14:editId="5E006DD7">
              <wp:simplePos x="0" y="0"/>
              <wp:positionH relativeFrom="page">
                <wp:posOffset>-152400</wp:posOffset>
              </wp:positionH>
              <wp:positionV relativeFrom="page">
                <wp:posOffset>2424430</wp:posOffset>
              </wp:positionV>
              <wp:extent cx="4324985" cy="8265795"/>
              <wp:effectExtent l="0" t="0" r="0" b="1905"/>
              <wp:wrapNone/>
              <wp:docPr id="114" name="Retângulo 1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4985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DAA3A8" id="Retângulo 114" o:spid="_x0000_s1026" alt="&quot;&quot;" style="position:absolute;margin-left:-12pt;margin-top:190.9pt;width:340.55pt;height:650.85pt;z-index:-2516725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" fillcolor="white [3212]" stroked="f" strokeweight="1pt">
              <w10:wrap anchorx="page" anchory="page"/>
            </v:rect>
          </w:pict>
        </mc:Fallback>
      </mc:AlternateContent>
    </w:r>
    <w:r w:rsidRPr="00081B51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5182C29F" wp14:editId="20712EB9">
              <wp:simplePos x="0" y="0"/>
              <wp:positionH relativeFrom="column">
                <wp:posOffset>3255645</wp:posOffset>
              </wp:positionH>
              <wp:positionV relativeFrom="paragraph">
                <wp:posOffset>6607810</wp:posOffset>
              </wp:positionV>
              <wp:extent cx="3578225" cy="467995"/>
              <wp:effectExtent l="0" t="0" r="3175" b="8255"/>
              <wp:wrapNone/>
              <wp:docPr id="113" name="Retângulo 1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78225" cy="46799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5997F" id="Retângulo 113" o:spid="_x0000_s1026" alt="&quot;&quot;" style="position:absolute;margin-left:256.35pt;margin-top:520.3pt;width:281.75pt;height:36.8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" fillcolor="#434343 [3206]" stroked="f" strokeweight="1pt"/>
          </w:pict>
        </mc:Fallback>
      </mc:AlternateContent>
    </w:r>
    <w:r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44917" behindDoc="1" locked="0" layoutInCell="1" allowOverlap="1" wp14:anchorId="311A2455" wp14:editId="52F0A266">
              <wp:simplePos x="0" y="0"/>
              <wp:positionH relativeFrom="column">
                <wp:posOffset>3246755</wp:posOffset>
              </wp:positionH>
              <wp:positionV relativeFrom="paragraph">
                <wp:posOffset>-484505</wp:posOffset>
              </wp:positionV>
              <wp:extent cx="3596005" cy="2094865"/>
              <wp:effectExtent l="0" t="0" r="4445" b="635"/>
              <wp:wrapNone/>
              <wp:docPr id="107" name="Retângulo 10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6005" cy="20948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A86435" id="Retângulo 107" o:spid="_x0000_s1026" alt="&quot;&quot;" style="position:absolute;margin-left:255.65pt;margin-top:-38.15pt;width:283.15pt;height:164.95pt;z-index:-251671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" fillcolor="#00798b [3204]" stroked="f" strokeweight="1pt"/>
          </w:pict>
        </mc:Fallback>
      </mc:AlternateContent>
    </w:r>
    <w:r w:rsidRPr="00442A0E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50041" behindDoc="0" locked="0" layoutInCell="1" allowOverlap="1" wp14:anchorId="749314DE" wp14:editId="4994857B">
              <wp:simplePos x="0" y="0"/>
              <wp:positionH relativeFrom="column">
                <wp:posOffset>3258820</wp:posOffset>
              </wp:positionH>
              <wp:positionV relativeFrom="paragraph">
                <wp:posOffset>1595120</wp:posOffset>
              </wp:positionV>
              <wp:extent cx="3577590" cy="577850"/>
              <wp:effectExtent l="0" t="0" r="3810" b="0"/>
              <wp:wrapNone/>
              <wp:docPr id="109" name="Retângulo 10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77590" cy="57785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D9A981" id="Retângulo 109" o:spid="_x0000_s1026" alt="&quot;&quot;" style="position:absolute;margin-left:256.6pt;margin-top:125.6pt;width:281.7pt;height:45.5pt;z-index:2516500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" fillcolor="#434343 [3206]" stroked="f" strokeweight="1pt"/>
          </w:pict>
        </mc:Fallback>
      </mc:AlternateContent>
    </w:r>
    <w:r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45942" behindDoc="0" locked="0" layoutInCell="1" allowOverlap="1" wp14:anchorId="61D18AD6" wp14:editId="3EC814B3">
              <wp:simplePos x="0" y="0"/>
              <wp:positionH relativeFrom="column">
                <wp:posOffset>-1070610</wp:posOffset>
              </wp:positionH>
              <wp:positionV relativeFrom="paragraph">
                <wp:posOffset>-483870</wp:posOffset>
              </wp:positionV>
              <wp:extent cx="4330700" cy="2095500"/>
              <wp:effectExtent l="0" t="0" r="0" b="0"/>
              <wp:wrapNone/>
              <wp:docPr id="106" name="Retângulo 10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30700" cy="20955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41612C" id="Retângulo 106" o:spid="_x0000_s1026" alt="&quot;&quot;" style="position:absolute;margin-left:-84.3pt;margin-top:-38.1pt;width:341pt;height:165pt;z-index:251645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" fillcolor="#333 [3215]" stroked="f" strokeweight="1pt"/>
          </w:pict>
        </mc:Fallback>
      </mc:AlternateContent>
    </w:r>
    <w:r w:rsidRPr="00442A0E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53115" behindDoc="1" locked="0" layoutInCell="1" allowOverlap="1" wp14:anchorId="1CCEF284" wp14:editId="4A3A837A">
              <wp:simplePos x="0" y="0"/>
              <wp:positionH relativeFrom="column">
                <wp:posOffset>3251835</wp:posOffset>
              </wp:positionH>
              <wp:positionV relativeFrom="paragraph">
                <wp:posOffset>3776345</wp:posOffset>
              </wp:positionV>
              <wp:extent cx="3578225" cy="575945"/>
              <wp:effectExtent l="0" t="0" r="3175" b="0"/>
              <wp:wrapNone/>
              <wp:docPr id="111" name="Retângulo 1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78225" cy="57594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3F1A9D" id="Retângulo 111" o:spid="_x0000_s1026" alt="&quot;&quot;" style="position:absolute;margin-left:256.05pt;margin-top:297.35pt;width:281.75pt;height:45.35pt;z-index:-251663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" fillcolor="#434343 [3206]" stroked="f" strokeweight="1pt"/>
          </w:pict>
        </mc:Fallback>
      </mc:AlternateContent>
    </w:r>
    <w:r w:rsidRPr="00442A0E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49017" behindDoc="0" locked="0" layoutInCell="1" allowOverlap="1" wp14:anchorId="41D2AAC6" wp14:editId="49EE4466">
              <wp:simplePos x="0" y="0"/>
              <wp:positionH relativeFrom="column">
                <wp:posOffset>-1069975</wp:posOffset>
              </wp:positionH>
              <wp:positionV relativeFrom="paragraph">
                <wp:posOffset>1594485</wp:posOffset>
              </wp:positionV>
              <wp:extent cx="4450080" cy="577850"/>
              <wp:effectExtent l="0" t="0" r="7620" b="0"/>
              <wp:wrapNone/>
              <wp:docPr id="108" name="Retângulo 10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0080" cy="577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F88C20" id="Retângulo 108" o:spid="_x0000_s1026" alt="&quot;&quot;" style="position:absolute;margin-left:-84.25pt;margin-top:125.55pt;width:350.4pt;height:45.5pt;z-index:251649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" fillcolor="#00798b [3204]" stroked="f" strokeweight="1pt"/>
          </w:pict>
        </mc:Fallback>
      </mc:AlternateContent>
    </w:r>
    <w:r w:rsidRPr="00442A0E">
      <w:rPr>
        <w:noProof/>
        <w:lang w:val="pt-BR" w:bidi="pt-BR"/>
      </w:rPr>
      <mc:AlternateContent>
        <mc:Choice Requires="wps">
          <w:drawing>
            <wp:anchor distT="0" distB="0" distL="114300" distR="114300" simplePos="0" relativeHeight="251652091" behindDoc="1" locked="0" layoutInCell="1" allowOverlap="1" wp14:anchorId="54C2C80F" wp14:editId="4F81BA78">
              <wp:simplePos x="0" y="0"/>
              <wp:positionH relativeFrom="column">
                <wp:posOffset>-1069975</wp:posOffset>
              </wp:positionH>
              <wp:positionV relativeFrom="paragraph">
                <wp:posOffset>3777615</wp:posOffset>
              </wp:positionV>
              <wp:extent cx="4450080" cy="575945"/>
              <wp:effectExtent l="0" t="0" r="7620" b="0"/>
              <wp:wrapNone/>
              <wp:docPr id="110" name="Retângulo 1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0080" cy="57594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43A05" id="Retângulo 110" o:spid="_x0000_s1026" alt="&quot;&quot;" style="position:absolute;margin-left:-84.25pt;margin-top:297.45pt;width:350.4pt;height:45.35pt;z-index:-251664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" fillcolor="#00798b [3204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ListacomMarcadores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multilevel"/>
    <w:tmpl w:val="0DFA88B4"/>
    <w:numStyleLink w:val="ListacomMarcadores"/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DA"/>
    <w:rsid w:val="00025D23"/>
    <w:rsid w:val="000407F5"/>
    <w:rsid w:val="00041F8A"/>
    <w:rsid w:val="00045F2E"/>
    <w:rsid w:val="00055BBC"/>
    <w:rsid w:val="00073BF3"/>
    <w:rsid w:val="00081B51"/>
    <w:rsid w:val="00095152"/>
    <w:rsid w:val="000D3891"/>
    <w:rsid w:val="000F2F2C"/>
    <w:rsid w:val="000F3FE2"/>
    <w:rsid w:val="00140582"/>
    <w:rsid w:val="00162614"/>
    <w:rsid w:val="00163F3C"/>
    <w:rsid w:val="00177BCB"/>
    <w:rsid w:val="001A313A"/>
    <w:rsid w:val="001C6718"/>
    <w:rsid w:val="00200FC4"/>
    <w:rsid w:val="00217454"/>
    <w:rsid w:val="002251C8"/>
    <w:rsid w:val="00236F2E"/>
    <w:rsid w:val="00293BB8"/>
    <w:rsid w:val="002A4A92"/>
    <w:rsid w:val="002D5478"/>
    <w:rsid w:val="003334E3"/>
    <w:rsid w:val="00364B5C"/>
    <w:rsid w:val="00373FC8"/>
    <w:rsid w:val="003B3A48"/>
    <w:rsid w:val="003C5242"/>
    <w:rsid w:val="003E7783"/>
    <w:rsid w:val="00442A0E"/>
    <w:rsid w:val="00443C70"/>
    <w:rsid w:val="00481AD0"/>
    <w:rsid w:val="004B419A"/>
    <w:rsid w:val="004E6AB2"/>
    <w:rsid w:val="00535F87"/>
    <w:rsid w:val="00564622"/>
    <w:rsid w:val="005B3227"/>
    <w:rsid w:val="005E0657"/>
    <w:rsid w:val="006755BF"/>
    <w:rsid w:val="006C0673"/>
    <w:rsid w:val="006C75D7"/>
    <w:rsid w:val="00725DF2"/>
    <w:rsid w:val="00747832"/>
    <w:rsid w:val="007B13D9"/>
    <w:rsid w:val="007E5AAA"/>
    <w:rsid w:val="007E6083"/>
    <w:rsid w:val="0081316C"/>
    <w:rsid w:val="00840D8A"/>
    <w:rsid w:val="00855181"/>
    <w:rsid w:val="008643BF"/>
    <w:rsid w:val="00893796"/>
    <w:rsid w:val="008A65BA"/>
    <w:rsid w:val="008B1112"/>
    <w:rsid w:val="008D4A99"/>
    <w:rsid w:val="00914419"/>
    <w:rsid w:val="00935402"/>
    <w:rsid w:val="00962E61"/>
    <w:rsid w:val="00976E5A"/>
    <w:rsid w:val="00986331"/>
    <w:rsid w:val="009A5328"/>
    <w:rsid w:val="009C7105"/>
    <w:rsid w:val="009E3575"/>
    <w:rsid w:val="00A63CD9"/>
    <w:rsid w:val="00AB7FE5"/>
    <w:rsid w:val="00AC1E5A"/>
    <w:rsid w:val="00AD3D02"/>
    <w:rsid w:val="00B51CE3"/>
    <w:rsid w:val="00B539DA"/>
    <w:rsid w:val="00B87E22"/>
    <w:rsid w:val="00BA2D2C"/>
    <w:rsid w:val="00BA3E51"/>
    <w:rsid w:val="00BB3142"/>
    <w:rsid w:val="00C155FC"/>
    <w:rsid w:val="00C45D7E"/>
    <w:rsid w:val="00CB1D3C"/>
    <w:rsid w:val="00CE0910"/>
    <w:rsid w:val="00CE7D2B"/>
    <w:rsid w:val="00CF3DFC"/>
    <w:rsid w:val="00D40CBE"/>
    <w:rsid w:val="00D666BB"/>
    <w:rsid w:val="00D8505D"/>
    <w:rsid w:val="00DF4FB6"/>
    <w:rsid w:val="00E04462"/>
    <w:rsid w:val="00E13192"/>
    <w:rsid w:val="00E20245"/>
    <w:rsid w:val="00E26869"/>
    <w:rsid w:val="00E270D1"/>
    <w:rsid w:val="00E35010"/>
    <w:rsid w:val="00E4379F"/>
    <w:rsid w:val="00E80C1C"/>
    <w:rsid w:val="00E84964"/>
    <w:rsid w:val="00EA0042"/>
    <w:rsid w:val="00EF639B"/>
    <w:rsid w:val="00F47710"/>
    <w:rsid w:val="00F50BC6"/>
    <w:rsid w:val="00F908C3"/>
    <w:rsid w:val="00FE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974D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pt-PT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to1">
    <w:name w:val="Contato 1"/>
    <w:basedOn w:val="Normal"/>
    <w:link w:val="CaracteredeContato1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to2">
    <w:name w:val="Contato 2"/>
    <w:basedOn w:val="Normal"/>
    <w:link w:val="CaracteredeContato2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aracteredeContato1">
    <w:name w:val="Caractere de Contato 1"/>
    <w:basedOn w:val="DefaultParagraphFont"/>
    <w:link w:val="Contato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aracteredeContato2">
    <w:name w:val="Caractere de Contato 2"/>
    <w:basedOn w:val="DefaultParagraphFont"/>
    <w:link w:val="Contato2"/>
    <w:uiPriority w:val="12"/>
    <w:rsid w:val="00162614"/>
    <w:rPr>
      <w:color w:val="00798B" w:themeColor="accent1"/>
      <w:sz w:val="28"/>
      <w:lang w:val="en-US"/>
    </w:rPr>
  </w:style>
  <w:style w:type="numbering" w:customStyle="1" w:styleId="ListacomMarcadores">
    <w:name w:val="Lista com Marcadores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S\AppData\Roaming\Microsoft\Templates\Curr&#237;culo%20com%20bloco%20de%20cor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B7720CA7C345189F4F3037BDACC4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0F10E8-4602-4A53-85A5-027125CBA899}"/>
      </w:docPartPr>
      <w:docPartBody>
        <w:p w:rsidR="00AB700C" w:rsidRDefault="00725630">
          <w:pPr>
            <w:pStyle w:val="5CB7720CA7C345189F4F3037BDACC48A"/>
          </w:pPr>
          <w:r w:rsidRPr="003334E3">
            <w:rPr>
              <w:noProof/>
              <w:lang w:bidi="pt-BR"/>
            </w:rPr>
            <w:t>PERFIL</w:t>
          </w:r>
        </w:p>
      </w:docPartBody>
    </w:docPart>
    <w:docPart>
      <w:docPartPr>
        <w:name w:val="F90F72D6ACE84013B6437466C1C2FA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6B6AEA-96D0-4B54-85E4-8020D7C54C45}"/>
      </w:docPartPr>
      <w:docPartBody>
        <w:p w:rsidR="00AB700C" w:rsidRDefault="00725630">
          <w:pPr>
            <w:pStyle w:val="F90F72D6ACE84013B6437466C1C2FA6B"/>
          </w:pPr>
          <w:r w:rsidRPr="003334E3">
            <w:rPr>
              <w:noProof/>
              <w:lang w:bidi="pt-BR"/>
            </w:rPr>
            <w:t>CONTATO</w:t>
          </w:r>
        </w:p>
      </w:docPartBody>
    </w:docPart>
    <w:docPart>
      <w:docPartPr>
        <w:name w:val="A27C4C4A7C83406C87843254D21888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429429-011C-414B-AA99-B7E67C2A4C80}"/>
      </w:docPartPr>
      <w:docPartBody>
        <w:p w:rsidR="00AB700C" w:rsidRDefault="00725630">
          <w:pPr>
            <w:pStyle w:val="A27C4C4A7C83406C87843254D218883C"/>
          </w:pPr>
          <w:r w:rsidRPr="003334E3">
            <w:rPr>
              <w:noProof/>
              <w:lang w:bidi="pt-BR"/>
            </w:rPr>
            <w:t>EXPERIÊNCIA</w:t>
          </w:r>
        </w:p>
      </w:docPartBody>
    </w:docPart>
    <w:docPart>
      <w:docPartPr>
        <w:name w:val="FC9C2A04DDF643D9B5C4F35FDF1450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8500C1-8566-4E99-A8CB-C7821EF04F1F}"/>
      </w:docPartPr>
      <w:docPartBody>
        <w:p w:rsidR="00AB700C" w:rsidRDefault="00725630">
          <w:pPr>
            <w:pStyle w:val="FC9C2A04DDF643D9B5C4F35FDF145026"/>
          </w:pPr>
          <w:r w:rsidRPr="003334E3">
            <w:rPr>
              <w:noProof/>
              <w:lang w:bidi="pt-BR"/>
            </w:rPr>
            <w:t>HABILIDADES</w:t>
          </w:r>
        </w:p>
      </w:docPartBody>
    </w:docPart>
    <w:docPart>
      <w:docPartPr>
        <w:name w:val="D0B5A1C833F14DDB8D4A910D935293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46305F-03B9-4DC4-9795-A63DE941D653}"/>
      </w:docPartPr>
      <w:docPartBody>
        <w:p w:rsidR="00AB700C" w:rsidRDefault="00725630">
          <w:pPr>
            <w:pStyle w:val="D0B5A1C833F14DDB8D4A910D935293C0"/>
          </w:pPr>
          <w:r w:rsidRPr="003334E3">
            <w:rPr>
              <w:noProof/>
              <w:lang w:bidi="pt-BR"/>
            </w:rPr>
            <w:t>FORMAÇÃO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06C93"/>
    <w:multiLevelType w:val="multilevel"/>
    <w:tmpl w:val="0DFA88B4"/>
    <w:styleLink w:val="ListacomMarcadores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7E6E6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94A98"/>
    <w:multiLevelType w:val="multilevel"/>
    <w:tmpl w:val="0DFA88B4"/>
    <w:numStyleLink w:val="ListacomMarcadores"/>
  </w:abstractNum>
  <w:num w:numId="1">
    <w:abstractNumId w:val="0"/>
  </w:num>
  <w:num w:numId="2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6E"/>
    <w:rsid w:val="000C3B70"/>
    <w:rsid w:val="00125FF8"/>
    <w:rsid w:val="004A536E"/>
    <w:rsid w:val="004A74A9"/>
    <w:rsid w:val="00725630"/>
    <w:rsid w:val="00AB700C"/>
    <w:rsid w:val="00F2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FFFFFF" w:themeColor="background1"/>
      <w:sz w:val="28"/>
      <w:szCs w:val="24"/>
      <w:lang w:val="en-US" w:eastAsia="en-US"/>
    </w:rPr>
  </w:style>
  <w:style w:type="paragraph" w:customStyle="1" w:styleId="5CB7720CA7C345189F4F3037BDACC48A">
    <w:name w:val="5CB7720CA7C345189F4F3037BDACC48A"/>
  </w:style>
  <w:style w:type="paragraph" w:customStyle="1" w:styleId="F90F72D6ACE84013B6437466C1C2FA6B">
    <w:name w:val="F90F72D6ACE84013B6437466C1C2FA6B"/>
  </w:style>
  <w:style w:type="paragraph" w:customStyle="1" w:styleId="A27C4C4A7C83406C87843254D218883C">
    <w:name w:val="A27C4C4A7C83406C87843254D218883C"/>
  </w:style>
  <w:style w:type="paragraph" w:customStyle="1" w:styleId="FC9C2A04DDF643D9B5C4F35FDF145026">
    <w:name w:val="FC9C2A04DDF643D9B5C4F35FDF145026"/>
  </w:style>
  <w:style w:type="paragraph" w:styleId="ListBullet">
    <w:name w:val="List Bullet"/>
    <w:basedOn w:val="Normal"/>
    <w:uiPriority w:val="99"/>
    <w:qFormat/>
    <w:pPr>
      <w:numPr>
        <w:numId w:val="2"/>
      </w:numPr>
      <w:spacing w:after="0" w:line="400" w:lineRule="exact"/>
      <w:contextualSpacing/>
    </w:pPr>
    <w:rPr>
      <w:rFonts w:eastAsiaTheme="minorHAnsi"/>
      <w:color w:val="4472C4" w:themeColor="accent1"/>
      <w:sz w:val="28"/>
      <w:szCs w:val="18"/>
      <w:lang w:val="en-US" w:eastAsia="en-US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/>
      <w:color w:val="44546A" w:themeColor="text2"/>
      <w:sz w:val="18"/>
      <w:szCs w:val="18"/>
      <w:lang w:val="en-US" w:eastAsia="en-US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/>
      <w:color w:val="44546A" w:themeColor="text2"/>
      <w:sz w:val="18"/>
      <w:szCs w:val="18"/>
      <w:lang w:val="en-US" w:eastAsia="en-US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/>
      <w:color w:val="44546A" w:themeColor="text2"/>
      <w:sz w:val="18"/>
      <w:szCs w:val="18"/>
      <w:lang w:val="en-US" w:eastAsia="en-US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/>
      <w:color w:val="44546A" w:themeColor="text2"/>
      <w:sz w:val="18"/>
      <w:szCs w:val="18"/>
      <w:lang w:val="en-US" w:eastAsia="en-US"/>
    </w:rPr>
  </w:style>
  <w:style w:type="numbering" w:customStyle="1" w:styleId="ListacomMarcadores">
    <w:name w:val="Lista com Marcadores"/>
    <w:uiPriority w:val="99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b/>
      <w:iCs/>
      <w:color w:val="5B9BD5" w:themeColor="accent5"/>
      <w:sz w:val="28"/>
      <w:szCs w:val="18"/>
      <w:lang w:val="en-US" w:eastAsia="en-US"/>
    </w:rPr>
  </w:style>
  <w:style w:type="paragraph" w:customStyle="1" w:styleId="D0B5A1C833F14DDB8D4A910D935293C0">
    <w:name w:val="D0B5A1C833F14DDB8D4A910D935293C0"/>
  </w:style>
  <w:style w:type="paragraph" w:styleId="Date">
    <w:name w:val="Date"/>
    <w:basedOn w:val="Normal"/>
    <w:next w:val="Normal"/>
    <w:link w:val="DateChar"/>
    <w:uiPriority w:val="99"/>
    <w:qFormat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 w:eastAsia="en-US"/>
    </w:rPr>
  </w:style>
  <w:style w:type="character" w:customStyle="1" w:styleId="DateChar">
    <w:name w:val="Date Char"/>
    <w:basedOn w:val="DefaultParagraphFont"/>
    <w:link w:val="Date"/>
    <w:uiPriority w:val="99"/>
    <w:rPr>
      <w:rFonts w:eastAsiaTheme="minorHAnsi"/>
      <w:caps/>
      <w:color w:val="4472C4" w:themeColor="accent1"/>
      <w:sz w:val="18"/>
      <w:szCs w:val="18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D7475A-179D-4E02-B9BF-E05F40EC90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393007-A2D3-4AA4-9798-C45F30E18E4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CDBBBBD-B116-4CEC-8A3D-0AE9DFB08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com bloco de cores.dotx</Template>
  <TotalTime>0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2021-09-06T21:59:00Z</dcterms:created>
  <dcterms:modified xsi:type="dcterms:W3CDTF">2021-09-06T21:59:00Z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